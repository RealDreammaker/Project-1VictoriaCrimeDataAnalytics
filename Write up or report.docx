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6A03F" w14:textId="77777777" w:rsidR="00D077E9" w:rsidRDefault="00D077E9" w:rsidP="00D70D02">
      <w:r>
        <w:rPr>
          <w:noProof/>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62BCB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v:textbox>
                      <w10:anchorlock/>
                    </v:shape>
                  </w:pict>
                </mc:Fallback>
              </mc:AlternateContent>
            </w:r>
          </w:p>
          <w:p w14:paraId="38B4E243" w14:textId="77777777" w:rsidR="00D077E9" w:rsidRDefault="00D077E9" w:rsidP="00D077E9">
            <w:r>
              <w:rPr>
                <w:noProof/>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6B31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317473B6"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CE6CF7">
                  <w:rPr>
                    <w:rStyle w:val="SubtitleChar"/>
                    <w:b w:val="0"/>
                    <w:noProof/>
                  </w:rPr>
                  <w:t>December 29</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5FDD2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92158C"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00870408"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EA1F1C">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A10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DC0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C55BEEF" w14:textId="4BA0CC4D" w:rsidR="00D077E9" w:rsidRDefault="00EB29A4" w:rsidP="00D077E9">
      <w:pPr>
        <w:pStyle w:val="Heading1"/>
      </w:pPr>
      <w:r>
        <w:lastRenderedPageBreak/>
        <w:t>Victoria Crime Statistics</w:t>
      </w:r>
    </w:p>
    <w:tbl>
      <w:tblPr>
        <w:tblW w:w="9896" w:type="dxa"/>
        <w:tblInd w:w="40" w:type="dxa"/>
        <w:tblCellMar>
          <w:left w:w="0" w:type="dxa"/>
          <w:right w:w="0" w:type="dxa"/>
        </w:tblCellMar>
        <w:tblLook w:val="0000" w:firstRow="0" w:lastRow="0" w:firstColumn="0" w:lastColumn="0" w:noHBand="0" w:noVBand="0"/>
      </w:tblPr>
      <w:tblGrid>
        <w:gridCol w:w="9896"/>
      </w:tblGrid>
      <w:tr w:rsidR="00D077E9" w14:paraId="083DF79E" w14:textId="77777777" w:rsidTr="00B317A2">
        <w:trPr>
          <w:trHeight w:val="3546"/>
        </w:trPr>
        <w:tc>
          <w:tcPr>
            <w:tcW w:w="9896" w:type="dxa"/>
          </w:tcPr>
          <w:sdt>
            <w:sdtPr>
              <w:rPr>
                <w:rFonts w:eastAsiaTheme="minorEastAsia" w:cstheme="minorBidi"/>
                <w:b/>
                <w:sz w:val="28"/>
                <w:szCs w:val="22"/>
              </w:r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sdtContent>
              <w:p w14:paraId="6B848F4F" w14:textId="77777777" w:rsidR="00757209" w:rsidRPr="00023865" w:rsidRDefault="00EB29A4" w:rsidP="00DF027C">
                <w:pPr>
                  <w:pStyle w:val="Heading2"/>
                  <w:rPr>
                    <w:sz w:val="48"/>
                    <w:szCs w:val="48"/>
                  </w:rPr>
                </w:pPr>
                <w:r w:rsidRPr="00023865">
                  <w:rPr>
                    <w:sz w:val="48"/>
                    <w:szCs w:val="48"/>
                  </w:rPr>
                  <w:t>Data Analysis</w:t>
                </w:r>
              </w:p>
              <w:p w14:paraId="059CA144" w14:textId="577AB239" w:rsidR="00EB29A4" w:rsidRPr="00023865" w:rsidRDefault="00275845" w:rsidP="00DF027C">
                <w:pPr>
                  <w:pStyle w:val="Heading2"/>
                  <w:rPr>
                    <w:sz w:val="48"/>
                    <w:szCs w:val="48"/>
                  </w:rPr>
                </w:pPr>
                <w:r w:rsidRPr="00023865">
                  <w:rPr>
                    <w:sz w:val="48"/>
                    <w:szCs w:val="48"/>
                  </w:rPr>
                  <w:t>P</w:t>
                </w:r>
                <w:r w:rsidR="00EB29A4" w:rsidRPr="00023865">
                  <w:rPr>
                    <w:sz w:val="48"/>
                    <w:szCs w:val="48"/>
                  </w:rPr>
                  <w:t>roject 1</w:t>
                </w:r>
                <w:r w:rsidRPr="00023865">
                  <w:rPr>
                    <w:sz w:val="48"/>
                    <w:szCs w:val="48"/>
                  </w:rPr>
                  <w:t xml:space="preserve"> </w:t>
                </w:r>
              </w:p>
              <w:p w14:paraId="0DFE1BBD" w14:textId="592D637E" w:rsidR="00275845" w:rsidRDefault="00275845" w:rsidP="00275845">
                <w:r>
                  <w:t>Introduction</w:t>
                </w:r>
              </w:p>
              <w:p w14:paraId="3D4ED096" w14:textId="77777777" w:rsidR="00275845" w:rsidRPr="00275845" w:rsidRDefault="00275845" w:rsidP="00275845"/>
              <w:p w14:paraId="00424856" w14:textId="19141D89" w:rsidR="00EB29A4" w:rsidRDefault="005918EB" w:rsidP="00EB29A4">
                <w:r>
                  <w:t>We came together as a</w:t>
                </w:r>
                <w:r w:rsidR="00E5555A">
                  <w:t xml:space="preserve"> </w:t>
                </w:r>
                <w:proofErr w:type="gramStart"/>
                <w:r w:rsidR="00E5555A">
                  <w:t>four member</w:t>
                </w:r>
                <w:proofErr w:type="gramEnd"/>
                <w:r>
                  <w:t xml:space="preserve"> team and used brainstorming to decide on our topic. </w:t>
                </w:r>
                <w:r w:rsidR="00E5555A">
                  <w:t>S</w:t>
                </w:r>
                <w:r>
                  <w:t>earch</w:t>
                </w:r>
                <w:r w:rsidR="00E5555A">
                  <w:t>ing</w:t>
                </w:r>
                <w:r>
                  <w:t xml:space="preserve"> for useful information </w:t>
                </w:r>
                <w:r w:rsidR="00E5555A">
                  <w:t xml:space="preserve">on the web </w:t>
                </w:r>
                <w:r>
                  <w:t xml:space="preserve">and </w:t>
                </w:r>
                <w:proofErr w:type="spellStart"/>
                <w:r>
                  <w:t>finali</w:t>
                </w:r>
                <w:r w:rsidR="00E5555A">
                  <w:t>sing</w:t>
                </w:r>
                <w:proofErr w:type="spellEnd"/>
                <w:r>
                  <w:t xml:space="preserve"> our initial questions:</w:t>
                </w:r>
              </w:p>
              <w:p w14:paraId="33BDC8AB" w14:textId="77777777" w:rsidR="00757209" w:rsidRDefault="00757209" w:rsidP="00EB29A4"/>
              <w:p w14:paraId="09DDCDB5" w14:textId="77777777" w:rsidR="00EB29A4" w:rsidRPr="002D44C4" w:rsidRDefault="00EB29A4" w:rsidP="00EB29A4">
                <w:pPr>
                  <w:pStyle w:val="ListParagraph"/>
                  <w:numPr>
                    <w:ilvl w:val="0"/>
                    <w:numId w:val="1"/>
                  </w:numPr>
                  <w:rPr>
                    <w:lang w:val="en-US"/>
                  </w:rPr>
                </w:pPr>
                <w:r w:rsidRPr="002D44C4">
                  <w:rPr>
                    <w:lang w:val="en-US"/>
                  </w:rPr>
                  <w:t>Compare offence by types – What is top offence types within last 10 years?</w:t>
                </w:r>
              </w:p>
              <w:p w14:paraId="1D2950A8" w14:textId="77777777" w:rsidR="00EB29A4" w:rsidRPr="002D44C4" w:rsidRDefault="00EB29A4" w:rsidP="00EB29A4">
                <w:pPr>
                  <w:pStyle w:val="ListParagraph"/>
                  <w:numPr>
                    <w:ilvl w:val="0"/>
                    <w:numId w:val="1"/>
                  </w:numPr>
                  <w:rPr>
                    <w:lang w:val="en-US"/>
                  </w:rPr>
                </w:pPr>
                <w:r w:rsidRPr="002D44C4">
                  <w:rPr>
                    <w:lang w:val="en-US"/>
                  </w:rPr>
                  <w:t>What is the trend of crime types over months/years?</w:t>
                </w:r>
              </w:p>
              <w:p w14:paraId="5507EBDA" w14:textId="77777777" w:rsidR="00EB29A4" w:rsidRPr="002D44C4" w:rsidRDefault="00EB29A4" w:rsidP="00EB29A4">
                <w:pPr>
                  <w:pStyle w:val="ListParagraph"/>
                  <w:numPr>
                    <w:ilvl w:val="0"/>
                    <w:numId w:val="1"/>
                  </w:numPr>
                  <w:rPr>
                    <w:lang w:val="en-US"/>
                  </w:rPr>
                </w:pPr>
                <w:r w:rsidRPr="002D44C4">
                  <w:rPr>
                    <w:lang w:val="en-US"/>
                  </w:rPr>
                  <w:t>Top crime types by regions, what is the concentration of crime per regions?</w:t>
                </w:r>
              </w:p>
              <w:p w14:paraId="2BEFE8F2" w14:textId="77777777" w:rsidR="00EB29A4" w:rsidRPr="002D44C4" w:rsidRDefault="00EB29A4" w:rsidP="00EB29A4">
                <w:pPr>
                  <w:pStyle w:val="ListParagraph"/>
                  <w:numPr>
                    <w:ilvl w:val="0"/>
                    <w:numId w:val="1"/>
                  </w:numPr>
                  <w:rPr>
                    <w:lang w:val="en-US"/>
                  </w:rPr>
                </w:pPr>
                <w:r w:rsidRPr="002D44C4">
                  <w:rPr>
                    <w:lang w:val="en-US"/>
                  </w:rPr>
                  <w:t>What is the correlation between number of police station and number of crimes/offence status?</w:t>
                </w:r>
              </w:p>
              <w:p w14:paraId="2DC84682" w14:textId="77777777" w:rsidR="00EB29A4" w:rsidRDefault="00EB29A4" w:rsidP="00EB29A4">
                <w:pPr>
                  <w:pStyle w:val="ListParagraph"/>
                  <w:numPr>
                    <w:ilvl w:val="0"/>
                    <w:numId w:val="1"/>
                  </w:numPr>
                  <w:rPr>
                    <w:lang w:val="en-US"/>
                  </w:rPr>
                </w:pPr>
                <w:r>
                  <w:rPr>
                    <w:lang w:val="en-US"/>
                  </w:rPr>
                  <w:t xml:space="preserve">What is the trend for number of police station built over time, by </w:t>
                </w:r>
                <w:proofErr w:type="gramStart"/>
                <w:r>
                  <w:rPr>
                    <w:lang w:val="en-US"/>
                  </w:rPr>
                  <w:t>regions</w:t>
                </w:r>
                <w:proofErr w:type="gramEnd"/>
              </w:p>
              <w:p w14:paraId="008AC3C6" w14:textId="64E3550A" w:rsidR="00D077E9" w:rsidRPr="00EB29A4" w:rsidRDefault="0092158C" w:rsidP="00EB29A4"/>
            </w:sdtContent>
          </w:sdt>
          <w:p w14:paraId="62E6E05E" w14:textId="77777777" w:rsidR="00EB29A4" w:rsidRPr="00EB29A4" w:rsidRDefault="00EB29A4" w:rsidP="00EB29A4">
            <w:r>
              <w:t>LATEST CRIME ANALYSIS</w:t>
            </w:r>
          </w:p>
          <w:p w14:paraId="6947BC3D" w14:textId="77777777" w:rsidR="00147316" w:rsidRDefault="00EB29A4" w:rsidP="00DF027C">
            <w:r>
              <w:t xml:space="preserve">Data has been obtained from </w:t>
            </w:r>
            <w:r w:rsidR="00147316">
              <w:t>publicly available data.</w:t>
            </w:r>
          </w:p>
          <w:p w14:paraId="66853A99" w14:textId="1800A7D1" w:rsidR="00DF027C" w:rsidRDefault="00147316" w:rsidP="00DF027C">
            <w:r>
              <w:t>Website:</w:t>
            </w:r>
            <w:r w:rsidRPr="00147316">
              <w:t xml:space="preserve"> crimestatistics.vic.gov.au</w:t>
            </w:r>
            <w:r>
              <w:t>.</w:t>
            </w:r>
          </w:p>
          <w:p w14:paraId="6C32BD10" w14:textId="35F26A98" w:rsidR="00147316" w:rsidRDefault="00B317A2" w:rsidP="00DF027C">
            <w:r>
              <w:t>Files</w:t>
            </w:r>
            <w:r w:rsidR="00147316">
              <w:t>:</w:t>
            </w:r>
          </w:p>
          <w:p w14:paraId="0FBE243F" w14:textId="02626855" w:rsidR="00147316" w:rsidRDefault="00147316" w:rsidP="00DF027C">
            <w:r w:rsidRPr="00147316">
              <w:t>Data_Tables_LGA_Criminal_Incidents_Year_Ending_September_2021</w:t>
            </w:r>
          </w:p>
          <w:p w14:paraId="14493F40" w14:textId="5982B854" w:rsidR="00147316" w:rsidRDefault="00147316" w:rsidP="00DF027C">
            <w:r w:rsidRPr="00147316">
              <w:t>Data_Tables_Alleged_Offender_Incidents_Visualisation_Year_Ending_September_2021</w:t>
            </w:r>
          </w:p>
          <w:p w14:paraId="07545894" w14:textId="5CBC110B" w:rsidR="00B317A2" w:rsidRPr="00DF027C" w:rsidRDefault="00B317A2" w:rsidP="00B317A2">
            <w:pPr>
              <w:pStyle w:val="Content"/>
            </w:pPr>
            <w:r>
              <w:t>We have ensured that the data is cleaned and ready to use by using advanced excel techniques including filters</w:t>
            </w:r>
            <w:r w:rsidR="005918EB">
              <w:t>, sorting</w:t>
            </w:r>
            <w:r>
              <w:t xml:space="preserve"> and pivot tables.</w:t>
            </w:r>
          </w:p>
          <w:p w14:paraId="55521242" w14:textId="77777777" w:rsidR="00147316" w:rsidRDefault="00147316" w:rsidP="00DF027C"/>
          <w:p w14:paraId="2025FE37" w14:textId="229CC413" w:rsidR="00DF027C" w:rsidRPr="00DF027C" w:rsidRDefault="00B317A2" w:rsidP="00DF027C">
            <w:pPr>
              <w:pStyle w:val="Content"/>
            </w:pPr>
            <w:r>
              <w:t xml:space="preserve">We have </w:t>
            </w:r>
            <w:r w:rsidR="005918EB">
              <w:t xml:space="preserve">extracted the excel tables into </w:t>
            </w:r>
            <w:proofErr w:type="spellStart"/>
            <w:r>
              <w:t>Jupyter</w:t>
            </w:r>
            <w:proofErr w:type="spellEnd"/>
            <w:r>
              <w:t xml:space="preserve"> Notebook </w:t>
            </w:r>
            <w:r w:rsidR="005918EB">
              <w:t xml:space="preserve">and </w:t>
            </w:r>
            <w:proofErr w:type="spellStart"/>
            <w:r w:rsidR="005918EB">
              <w:t>analysed</w:t>
            </w:r>
            <w:proofErr w:type="spellEnd"/>
            <w:r w:rsidR="005918EB">
              <w:t xml:space="preserve"> this data using python and </w:t>
            </w:r>
            <w:proofErr w:type="gramStart"/>
            <w:r w:rsidR="005918EB">
              <w:t>a number of</w:t>
            </w:r>
            <w:proofErr w:type="gramEnd"/>
            <w:r w:rsidR="00275845">
              <w:t xml:space="preserve"> python</w:t>
            </w:r>
            <w:r w:rsidR="005918EB">
              <w:t xml:space="preserve"> modules including matplotlib</w:t>
            </w:r>
            <w:r w:rsidR="00275916">
              <w:t xml:space="preserve">, </w:t>
            </w:r>
            <w:proofErr w:type="spellStart"/>
            <w:r w:rsidR="00275916">
              <w:t>scipy</w:t>
            </w:r>
            <w:proofErr w:type="spellEnd"/>
            <w:r w:rsidR="00275916">
              <w:t xml:space="preserve">, </w:t>
            </w:r>
            <w:proofErr w:type="spellStart"/>
            <w:r w:rsidR="00275916">
              <w:t>numpy</w:t>
            </w:r>
            <w:proofErr w:type="spellEnd"/>
            <w:r w:rsidR="00275916">
              <w:t xml:space="preserve">, </w:t>
            </w:r>
            <w:proofErr w:type="spellStart"/>
            <w:r w:rsidR="00275916">
              <w:t>sklearn</w:t>
            </w:r>
            <w:proofErr w:type="spellEnd"/>
            <w:r w:rsidR="00275916">
              <w:t xml:space="preserve"> </w:t>
            </w:r>
            <w:r w:rsidR="005918EB">
              <w:t>and pandas.</w:t>
            </w:r>
          </w:p>
          <w:p w14:paraId="6C9641DE" w14:textId="20F48B65" w:rsidR="00DF027C" w:rsidRDefault="00DF027C" w:rsidP="00DF027C"/>
          <w:p w14:paraId="609458FD" w14:textId="7693930D" w:rsidR="00275845" w:rsidRDefault="00275845" w:rsidP="00DF027C">
            <w:r>
              <w:t xml:space="preserve">We have saved our work into GitHub in the repository Project-1. </w:t>
            </w:r>
            <w:proofErr w:type="spellStart"/>
            <w:r>
              <w:t>Utilising</w:t>
            </w:r>
            <w:proofErr w:type="spellEnd"/>
            <w:r>
              <w:t xml:space="preserve"> branches we have completed our work individually and then merged these branches into our main repository.</w:t>
            </w:r>
          </w:p>
          <w:p w14:paraId="167D5B1E" w14:textId="621D4CC3" w:rsidR="00275845" w:rsidRDefault="00275845" w:rsidP="00DF027C"/>
          <w:p w14:paraId="1916BDE4" w14:textId="187FA0A2" w:rsidR="00275845" w:rsidRDefault="00275845" w:rsidP="00DF027C"/>
          <w:p w14:paraId="7342214B" w14:textId="4B042E29" w:rsidR="00275845" w:rsidRDefault="00275845" w:rsidP="00DF027C"/>
          <w:p w14:paraId="7A6BB4BB" w14:textId="64B91951" w:rsidR="00275845" w:rsidRDefault="00275845" w:rsidP="00DF027C"/>
          <w:p w14:paraId="2C0D3170" w14:textId="112E5694" w:rsidR="00275845" w:rsidRPr="000C6C9F" w:rsidRDefault="00275845" w:rsidP="00DF027C">
            <w:pPr>
              <w:rPr>
                <w:sz w:val="48"/>
                <w:szCs w:val="48"/>
              </w:rPr>
            </w:pPr>
          </w:p>
          <w:p w14:paraId="46FD6825" w14:textId="6CAD625B" w:rsidR="00275845" w:rsidRDefault="00275845" w:rsidP="00DF027C">
            <w:r w:rsidRPr="000C6C9F">
              <w:rPr>
                <w:sz w:val="48"/>
                <w:szCs w:val="48"/>
              </w:rPr>
              <w:t>K</w:t>
            </w:r>
            <w:r w:rsidR="00E5555A" w:rsidRPr="000C6C9F">
              <w:rPr>
                <w:sz w:val="48"/>
                <w:szCs w:val="48"/>
              </w:rPr>
              <w:t>ey Definitions:</w:t>
            </w:r>
          </w:p>
          <w:p w14:paraId="52A33073" w14:textId="59867B20" w:rsidR="005D3DA9" w:rsidRDefault="005D3DA9" w:rsidP="00DF027C"/>
          <w:p w14:paraId="172E622E" w14:textId="77777777" w:rsidR="005D3DA9" w:rsidRDefault="005D3DA9" w:rsidP="00DF027C"/>
          <w:p w14:paraId="3DC5C2EF" w14:textId="3159EDBC" w:rsidR="00E5555A" w:rsidRPr="005D3DA9" w:rsidRDefault="005D3DA9" w:rsidP="00DF027C">
            <w:pPr>
              <w:rPr>
                <w:lang w:val="en-AU"/>
              </w:rPr>
            </w:pPr>
            <w:r w:rsidRPr="00E5555A">
              <w:rPr>
                <w:bCs/>
              </w:rPr>
              <w:t xml:space="preserve">WHAT IS A </w:t>
            </w:r>
            <w:r>
              <w:rPr>
                <w:bCs/>
              </w:rPr>
              <w:t>CRIMINAL INCIDENT</w:t>
            </w:r>
            <w:r w:rsidRPr="00E5555A">
              <w:rPr>
                <w:bCs/>
                <w:lang w:val="en-AU"/>
              </w:rPr>
              <w:t>?</w:t>
            </w:r>
          </w:p>
          <w:p w14:paraId="4DC0C739" w14:textId="77777777" w:rsidR="00E5555A" w:rsidRPr="00E5555A" w:rsidRDefault="00E5555A" w:rsidP="00E5555A">
            <w:pPr>
              <w:rPr>
                <w:lang w:val="en-AU"/>
              </w:rPr>
            </w:pPr>
            <w:r w:rsidRPr="00E5555A">
              <w:rPr>
                <w:bCs/>
              </w:rPr>
              <w:t xml:space="preserve">A recorded criminal incident is a criminal event that may include one or more offences, alleged offenders and/or victims, and that is recorded on a single date and at one location. </w:t>
            </w:r>
          </w:p>
          <w:p w14:paraId="77A7BF47" w14:textId="77777777" w:rsidR="00E5555A" w:rsidRPr="00E5555A" w:rsidRDefault="00E5555A" w:rsidP="00E5555A">
            <w:pPr>
              <w:rPr>
                <w:lang w:val="en-AU"/>
              </w:rPr>
            </w:pPr>
            <w:r w:rsidRPr="00E5555A">
              <w:rPr>
                <w:bCs/>
              </w:rPr>
              <w:t>The criminal incident count is designed to represent the broad event that occurs as a more representative measure of instances of crime, rather than using the bulk number of offences that Victoria Police members record within one incident.</w:t>
            </w:r>
          </w:p>
          <w:p w14:paraId="7962045F" w14:textId="121EE4B4" w:rsidR="00E5555A" w:rsidRDefault="00E5555A" w:rsidP="00E5555A">
            <w:pPr>
              <w:rPr>
                <w:bCs/>
              </w:rPr>
            </w:pPr>
            <w:r w:rsidRPr="00E5555A">
              <w:rPr>
                <w:bCs/>
              </w:rPr>
              <w:t>Consequently, there's could be many offences in one criminal incident.</w:t>
            </w:r>
          </w:p>
          <w:p w14:paraId="46388164" w14:textId="00C8B56B" w:rsidR="00E5555A" w:rsidRDefault="00E5555A" w:rsidP="00E5555A">
            <w:pPr>
              <w:rPr>
                <w:bCs/>
                <w:lang w:val="en-AU"/>
              </w:rPr>
            </w:pPr>
          </w:p>
          <w:p w14:paraId="2EE4866A" w14:textId="4386F53A" w:rsidR="00E5555A" w:rsidRDefault="00E5555A" w:rsidP="00E5555A">
            <w:pPr>
              <w:rPr>
                <w:lang w:val="en-AU"/>
              </w:rPr>
            </w:pPr>
          </w:p>
          <w:p w14:paraId="2B7A7894" w14:textId="14709CAF" w:rsidR="000C6C9F" w:rsidRDefault="000C6C9F" w:rsidP="00E5555A">
            <w:pPr>
              <w:rPr>
                <w:lang w:val="en-AU"/>
              </w:rPr>
            </w:pPr>
          </w:p>
          <w:p w14:paraId="3F37B406" w14:textId="57022AD6" w:rsidR="000C6C9F" w:rsidRDefault="000C6C9F" w:rsidP="00E5555A">
            <w:pPr>
              <w:rPr>
                <w:lang w:val="en-AU"/>
              </w:rPr>
            </w:pPr>
          </w:p>
          <w:p w14:paraId="093239B9" w14:textId="66DD29D9" w:rsidR="000C6C9F" w:rsidRDefault="000C6C9F" w:rsidP="00E5555A">
            <w:pPr>
              <w:rPr>
                <w:lang w:val="en-AU"/>
              </w:rPr>
            </w:pPr>
          </w:p>
          <w:p w14:paraId="4D9B5A26" w14:textId="5BDE485B" w:rsidR="000C6C9F" w:rsidRDefault="000C6C9F" w:rsidP="00E5555A">
            <w:pPr>
              <w:rPr>
                <w:lang w:val="en-AU"/>
              </w:rPr>
            </w:pPr>
          </w:p>
          <w:p w14:paraId="798AC21E" w14:textId="5B45EACA" w:rsidR="000C6C9F" w:rsidRDefault="000C6C9F" w:rsidP="00E5555A">
            <w:pPr>
              <w:rPr>
                <w:lang w:val="en-AU"/>
              </w:rPr>
            </w:pPr>
          </w:p>
          <w:p w14:paraId="244D24D2" w14:textId="3E8A532C" w:rsidR="000C6C9F" w:rsidRDefault="000C6C9F" w:rsidP="00E5555A">
            <w:pPr>
              <w:rPr>
                <w:lang w:val="en-AU"/>
              </w:rPr>
            </w:pPr>
          </w:p>
          <w:p w14:paraId="5BA59261" w14:textId="79ED7371" w:rsidR="000C6C9F" w:rsidRDefault="000C6C9F" w:rsidP="00E5555A">
            <w:pPr>
              <w:rPr>
                <w:lang w:val="en-AU"/>
              </w:rPr>
            </w:pPr>
          </w:p>
          <w:p w14:paraId="2572BEF2" w14:textId="3E141E5C" w:rsidR="000C6C9F" w:rsidRDefault="000C6C9F" w:rsidP="00E5555A">
            <w:pPr>
              <w:rPr>
                <w:lang w:val="en-AU"/>
              </w:rPr>
            </w:pPr>
          </w:p>
          <w:p w14:paraId="24DD7E19" w14:textId="603B5448" w:rsidR="000C6C9F" w:rsidRDefault="000C6C9F" w:rsidP="00E5555A">
            <w:pPr>
              <w:rPr>
                <w:lang w:val="en-AU"/>
              </w:rPr>
            </w:pPr>
          </w:p>
          <w:p w14:paraId="5F1D27C5" w14:textId="7C8B93B1" w:rsidR="000C6C9F" w:rsidRDefault="000C6C9F" w:rsidP="00E5555A">
            <w:pPr>
              <w:rPr>
                <w:lang w:val="en-AU"/>
              </w:rPr>
            </w:pPr>
          </w:p>
          <w:p w14:paraId="11ADF96B" w14:textId="77777777" w:rsidR="000C6C9F" w:rsidRPr="00E5555A" w:rsidRDefault="000C6C9F" w:rsidP="00E5555A">
            <w:pPr>
              <w:rPr>
                <w:lang w:val="en-AU"/>
              </w:rPr>
            </w:pPr>
          </w:p>
          <w:p w14:paraId="428BFF11" w14:textId="62020F2D" w:rsidR="00E5555A" w:rsidRDefault="00E5555A" w:rsidP="00DF027C"/>
          <w:p w14:paraId="040D0EF0" w14:textId="0402BBA6" w:rsidR="005D3DA9" w:rsidRDefault="005D3DA9" w:rsidP="00DF027C"/>
          <w:p w14:paraId="77E57417" w14:textId="38A39DAD" w:rsidR="005D3DA9" w:rsidRDefault="005D3DA9" w:rsidP="00DF027C"/>
          <w:p w14:paraId="77E4D17B" w14:textId="20456182" w:rsidR="005D3DA9" w:rsidRDefault="005D3DA9" w:rsidP="00DF027C"/>
          <w:p w14:paraId="32E1C2EC" w14:textId="6772C2F1" w:rsidR="00E5555A" w:rsidRPr="000C6C9F" w:rsidRDefault="00E5555A" w:rsidP="00DF027C">
            <w:pPr>
              <w:rPr>
                <w:sz w:val="48"/>
                <w:szCs w:val="48"/>
              </w:rPr>
            </w:pPr>
            <w:r w:rsidRPr="000C6C9F">
              <w:rPr>
                <w:sz w:val="48"/>
                <w:szCs w:val="48"/>
              </w:rPr>
              <w:lastRenderedPageBreak/>
              <w:t>TYPES OF OFFENCES:</w:t>
            </w:r>
          </w:p>
          <w:p w14:paraId="38AD8DA3" w14:textId="77777777" w:rsidR="005D3DA9" w:rsidRDefault="005D3DA9" w:rsidP="00DF027C"/>
          <w:p w14:paraId="4EA017D9" w14:textId="300C8124" w:rsidR="00E5555A" w:rsidRDefault="00E5555A" w:rsidP="00E5555A">
            <w:r>
              <w:t>Key Findings:</w:t>
            </w:r>
          </w:p>
          <w:p w14:paraId="6AC30451" w14:textId="568977C8" w:rsidR="005D3DA9" w:rsidRDefault="005D3DA9" w:rsidP="00E5555A"/>
          <w:p w14:paraId="72C5241F" w14:textId="2488E27E" w:rsidR="005D3DA9" w:rsidRDefault="005D3DA9" w:rsidP="00E5555A">
            <w:r w:rsidRPr="005D3DA9">
              <w:rPr>
                <w:noProof/>
              </w:rPr>
              <w:drawing>
                <wp:inline distT="0" distB="0" distL="0" distR="0" wp14:anchorId="3265D072" wp14:editId="06FA62A2">
                  <wp:extent cx="6309360" cy="352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3529965"/>
                          </a:xfrm>
                          <a:prstGeom prst="rect">
                            <a:avLst/>
                          </a:prstGeom>
                        </pic:spPr>
                      </pic:pic>
                    </a:graphicData>
                  </a:graphic>
                </wp:inline>
              </w:drawing>
            </w:r>
          </w:p>
          <w:p w14:paraId="5B69E333" w14:textId="66FBAE06" w:rsidR="00DF027C" w:rsidRDefault="00DF027C" w:rsidP="00DF027C">
            <w:pPr>
              <w:pStyle w:val="Content"/>
            </w:pPr>
          </w:p>
        </w:tc>
      </w:tr>
      <w:tr w:rsidR="00DF027C" w14:paraId="60030266" w14:textId="77777777" w:rsidTr="00B317A2">
        <w:trPr>
          <w:trHeight w:val="1899"/>
        </w:trPr>
        <w:tc>
          <w:tcPr>
            <w:tcW w:w="9896" w:type="dxa"/>
            <w:shd w:val="clear" w:color="auto" w:fill="F2F2F2" w:themeFill="background1" w:themeFillShade="F2"/>
            <w:vAlign w:val="center"/>
          </w:tcPr>
          <w:p w14:paraId="48E95524" w14:textId="6AD2C0B6" w:rsidR="00EB29A4" w:rsidRPr="00EB29A4" w:rsidRDefault="00DF027C" w:rsidP="00B8671E">
            <w:pPr>
              <w:pStyle w:val="EmphasisText"/>
              <w:jc w:val="center"/>
            </w:pPr>
            <w:r>
              <w:rPr>
                <w:noProof/>
              </w:rPr>
              <w:lastRenderedPageBreak/>
              <mc:AlternateContent>
                <mc:Choice Requires="wps">
                  <w:drawing>
                    <wp:inline distT="0" distB="0" distL="0" distR="0" wp14:anchorId="46C8A9FC" wp14:editId="100BEECD">
                      <wp:extent cx="5422005" cy="3021496"/>
                      <wp:effectExtent l="0" t="0" r="0" b="7620"/>
                      <wp:docPr id="7" name="Text Box 7"/>
                      <wp:cNvGraphicFramePr/>
                      <a:graphic xmlns:a="http://schemas.openxmlformats.org/drawingml/2006/main">
                        <a:graphicData uri="http://schemas.microsoft.com/office/word/2010/wordprocessingShape">
                          <wps:wsp>
                            <wps:cNvSpPr txBox="1"/>
                            <wps:spPr>
                              <a:xfrm>
                                <a:off x="0" y="0"/>
                                <a:ext cx="5422005" cy="3021496"/>
                              </a:xfrm>
                              <a:prstGeom prst="rect">
                                <a:avLst/>
                              </a:prstGeom>
                              <a:noFill/>
                              <a:ln w="6350">
                                <a:noFill/>
                              </a:ln>
                            </wps:spPr>
                            <wps:txbx>
                              <w:txbxContent>
                                <w:p w14:paraId="7C7AE64B" w14:textId="1A698A33" w:rsidR="00DF027C" w:rsidRDefault="005D3DA9" w:rsidP="005D3DA9">
                                  <w:pPr>
                                    <w:rPr>
                                      <w:i/>
                                      <w:sz w:val="36"/>
                                      <w:lang w:val="en-AU"/>
                                    </w:rPr>
                                  </w:pPr>
                                  <w:r>
                                    <w:rPr>
                                      <w:i/>
                                      <w:sz w:val="36"/>
                                      <w:lang w:val="en-AU"/>
                                    </w:rPr>
                                    <w:t xml:space="preserve">We have found that of the incidents recorded in Victoria the most common incidents related to </w:t>
                                  </w:r>
                                  <w:r w:rsidR="00537BAC">
                                    <w:rPr>
                                      <w:i/>
                                      <w:sz w:val="36"/>
                                      <w:lang w:val="en-AU"/>
                                    </w:rPr>
                                    <w:t>P</w:t>
                                  </w:r>
                                  <w:r>
                                    <w:rPr>
                                      <w:i/>
                                      <w:sz w:val="36"/>
                                      <w:lang w:val="en-AU"/>
                                    </w:rPr>
                                    <w:t>roperty and deception offences.</w:t>
                                  </w:r>
                                </w:p>
                                <w:p w14:paraId="5DE7974C" w14:textId="77777777" w:rsidR="004616D8" w:rsidRDefault="004616D8" w:rsidP="005D3DA9">
                                  <w:pPr>
                                    <w:rPr>
                                      <w:i/>
                                      <w:sz w:val="36"/>
                                      <w:lang w:val="en-AU"/>
                                    </w:rPr>
                                  </w:pPr>
                                </w:p>
                                <w:p w14:paraId="765C7A74" w14:textId="474EB809" w:rsidR="00537BAC" w:rsidRDefault="00537BAC" w:rsidP="005D3DA9">
                                  <w:pPr>
                                    <w:rPr>
                                      <w:i/>
                                      <w:sz w:val="36"/>
                                      <w:lang w:val="en-AU"/>
                                    </w:rPr>
                                  </w:pPr>
                                  <w:r>
                                    <w:rPr>
                                      <w:i/>
                                      <w:sz w:val="36"/>
                                      <w:lang w:val="en-AU"/>
                                    </w:rPr>
                                    <w:t xml:space="preserve">The number of incidents has remained </w:t>
                                  </w:r>
                                  <w:proofErr w:type="gramStart"/>
                                  <w:r>
                                    <w:rPr>
                                      <w:i/>
                                      <w:sz w:val="36"/>
                                      <w:lang w:val="en-AU"/>
                                    </w:rPr>
                                    <w:t>fairly stable</w:t>
                                  </w:r>
                                  <w:proofErr w:type="gramEnd"/>
                                  <w:r>
                                    <w:rPr>
                                      <w:i/>
                                      <w:sz w:val="36"/>
                                      <w:lang w:val="en-AU"/>
                                    </w:rPr>
                                    <w:t xml:space="preserve"> in the last 10 years except for a peak in 2016 and a significant drop in 2020. The peak in 2016 relates to Theft crimes. Covid 19 lockdowns resulted in a drop of crime in 2020.</w:t>
                                  </w:r>
                                </w:p>
                                <w:p w14:paraId="31F706C4" w14:textId="77777777" w:rsidR="006A3927" w:rsidRPr="005D3DA9" w:rsidRDefault="006A3927" w:rsidP="005D3DA9">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C8A9FC" id="Text Box 7" o:spid="_x0000_s1027" type="#_x0000_t202" style="width:426.95pt;height:2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" filled="f" stroked="f" strokeweight=".5pt">
                      <v:textbox>
                        <w:txbxContent>
                          <w:p w14:paraId="7C7AE64B" w14:textId="1A698A33" w:rsidR="00DF027C" w:rsidRDefault="005D3DA9" w:rsidP="005D3DA9">
                            <w:pPr>
                              <w:rPr>
                                <w:i/>
                                <w:sz w:val="36"/>
                                <w:lang w:val="en-AU"/>
                              </w:rPr>
                            </w:pPr>
                            <w:r>
                              <w:rPr>
                                <w:i/>
                                <w:sz w:val="36"/>
                                <w:lang w:val="en-AU"/>
                              </w:rPr>
                              <w:t xml:space="preserve">We have found that of the incidents recorded in Victoria the most common incidents related to </w:t>
                            </w:r>
                            <w:r w:rsidR="00537BAC">
                              <w:rPr>
                                <w:i/>
                                <w:sz w:val="36"/>
                                <w:lang w:val="en-AU"/>
                              </w:rPr>
                              <w:t>P</w:t>
                            </w:r>
                            <w:r>
                              <w:rPr>
                                <w:i/>
                                <w:sz w:val="36"/>
                                <w:lang w:val="en-AU"/>
                              </w:rPr>
                              <w:t>roperty and deception offences.</w:t>
                            </w:r>
                          </w:p>
                          <w:p w14:paraId="5DE7974C" w14:textId="77777777" w:rsidR="004616D8" w:rsidRDefault="004616D8" w:rsidP="005D3DA9">
                            <w:pPr>
                              <w:rPr>
                                <w:i/>
                                <w:sz w:val="36"/>
                                <w:lang w:val="en-AU"/>
                              </w:rPr>
                            </w:pPr>
                          </w:p>
                          <w:p w14:paraId="765C7A74" w14:textId="474EB809" w:rsidR="00537BAC" w:rsidRDefault="00537BAC" w:rsidP="005D3DA9">
                            <w:pPr>
                              <w:rPr>
                                <w:i/>
                                <w:sz w:val="36"/>
                                <w:lang w:val="en-AU"/>
                              </w:rPr>
                            </w:pPr>
                            <w:r>
                              <w:rPr>
                                <w:i/>
                                <w:sz w:val="36"/>
                                <w:lang w:val="en-AU"/>
                              </w:rPr>
                              <w:t xml:space="preserve">The number of incidents has remained </w:t>
                            </w:r>
                            <w:proofErr w:type="gramStart"/>
                            <w:r>
                              <w:rPr>
                                <w:i/>
                                <w:sz w:val="36"/>
                                <w:lang w:val="en-AU"/>
                              </w:rPr>
                              <w:t>fairly stable</w:t>
                            </w:r>
                            <w:proofErr w:type="gramEnd"/>
                            <w:r>
                              <w:rPr>
                                <w:i/>
                                <w:sz w:val="36"/>
                                <w:lang w:val="en-AU"/>
                              </w:rPr>
                              <w:t xml:space="preserve"> in the last 10 years except for a peak in 2016 and a significant drop in 2020. The peak in 2016 relates to Theft crimes. Covid 19 lockdowns resulted in a drop of crime in 2020.</w:t>
                            </w:r>
                          </w:p>
                          <w:p w14:paraId="31F706C4" w14:textId="77777777" w:rsidR="006A3927" w:rsidRPr="005D3DA9" w:rsidRDefault="006A3927" w:rsidP="005D3DA9">
                            <w:pPr>
                              <w:rPr>
                                <w:lang w:val="en-AU"/>
                              </w:rPr>
                            </w:pPr>
                          </w:p>
                        </w:txbxContent>
                      </v:textbox>
                      <w10:anchorlock/>
                    </v:shape>
                  </w:pict>
                </mc:Fallback>
              </mc:AlternateContent>
            </w:r>
          </w:p>
          <w:p w14:paraId="59EDB4FC" w14:textId="77777777" w:rsidR="00537BAC" w:rsidRPr="00EB29A4" w:rsidRDefault="00537BAC" w:rsidP="00EB29A4"/>
          <w:p w14:paraId="58903BA6" w14:textId="2B261E0E" w:rsidR="00EB29A4" w:rsidRPr="00EB29A4" w:rsidRDefault="00B8671E" w:rsidP="00EB29A4">
            <w:r w:rsidRPr="00B8671E">
              <w:rPr>
                <w:noProof/>
              </w:rPr>
              <w:lastRenderedPageBreak/>
              <w:drawing>
                <wp:inline distT="0" distB="0" distL="0" distR="0" wp14:anchorId="01C79D4C" wp14:editId="61EA0BC7">
                  <wp:extent cx="6309360" cy="3574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574415"/>
                          </a:xfrm>
                          <a:prstGeom prst="rect">
                            <a:avLst/>
                          </a:prstGeom>
                        </pic:spPr>
                      </pic:pic>
                    </a:graphicData>
                  </a:graphic>
                </wp:inline>
              </w:drawing>
            </w:r>
            <w:r>
              <w:t xml:space="preserve"> </w:t>
            </w:r>
          </w:p>
          <w:p w14:paraId="7E8DA41F" w14:textId="77777777" w:rsidR="00B8671E" w:rsidRDefault="00B8671E" w:rsidP="00EB29A4">
            <w:pPr>
              <w:rPr>
                <w:i/>
                <w:sz w:val="36"/>
                <w:lang w:val="en-AU"/>
              </w:rPr>
            </w:pPr>
          </w:p>
          <w:p w14:paraId="1F8E6FCF" w14:textId="1D54FB2D" w:rsidR="00EB29A4" w:rsidRDefault="00B8671E" w:rsidP="00EB29A4">
            <w:pPr>
              <w:rPr>
                <w:i/>
                <w:sz w:val="36"/>
                <w:lang w:val="en-AU"/>
              </w:rPr>
            </w:pPr>
            <w:r w:rsidRPr="00B8671E">
              <w:rPr>
                <w:i/>
                <w:sz w:val="36"/>
                <w:lang w:val="en-AU"/>
              </w:rPr>
              <w:t xml:space="preserve">An analysis of the breakdown of </w:t>
            </w:r>
            <w:r w:rsidR="007F53F5">
              <w:rPr>
                <w:i/>
                <w:sz w:val="36"/>
                <w:lang w:val="en-AU"/>
              </w:rPr>
              <w:t>“</w:t>
            </w:r>
            <w:r w:rsidRPr="00B8671E">
              <w:rPr>
                <w:i/>
                <w:sz w:val="36"/>
                <w:lang w:val="en-AU"/>
              </w:rPr>
              <w:t>Property and deception offences</w:t>
            </w:r>
            <w:r w:rsidR="007F53F5">
              <w:rPr>
                <w:i/>
                <w:sz w:val="36"/>
                <w:lang w:val="en-AU"/>
              </w:rPr>
              <w:t>”</w:t>
            </w:r>
            <w:r w:rsidRPr="00B8671E">
              <w:rPr>
                <w:i/>
                <w:sz w:val="36"/>
                <w:lang w:val="en-AU"/>
              </w:rPr>
              <w:t xml:space="preserve"> over the 10 years has revealed that the crimes in this category are mostly “Theft” related crimes.</w:t>
            </w:r>
            <w:r w:rsidR="007F53F5">
              <w:rPr>
                <w:i/>
                <w:sz w:val="36"/>
                <w:lang w:val="en-AU"/>
              </w:rPr>
              <w:t xml:space="preserve"> The most significant of these</w:t>
            </w:r>
            <w:r>
              <w:rPr>
                <w:i/>
                <w:sz w:val="36"/>
                <w:lang w:val="en-AU"/>
              </w:rPr>
              <w:t xml:space="preserve"> crimes relate to stealing from a motor vehicle</w:t>
            </w:r>
            <w:r w:rsidR="007F53F5">
              <w:rPr>
                <w:i/>
                <w:sz w:val="36"/>
                <w:lang w:val="en-AU"/>
              </w:rPr>
              <w:t xml:space="preserve"> (37%)</w:t>
            </w:r>
            <w:r>
              <w:rPr>
                <w:i/>
                <w:sz w:val="36"/>
                <w:lang w:val="en-AU"/>
              </w:rPr>
              <w:t>.</w:t>
            </w:r>
            <w:r w:rsidR="004616D8">
              <w:rPr>
                <w:i/>
                <w:sz w:val="36"/>
                <w:lang w:val="en-AU"/>
              </w:rPr>
              <w:t xml:space="preserve"> </w:t>
            </w:r>
          </w:p>
          <w:p w14:paraId="64416295" w14:textId="3B6FD348" w:rsidR="004616D8" w:rsidRDefault="004616D8" w:rsidP="00EB29A4">
            <w:pPr>
              <w:rPr>
                <w:i/>
                <w:sz w:val="36"/>
                <w:lang w:val="en-AU"/>
              </w:rPr>
            </w:pPr>
          </w:p>
          <w:p w14:paraId="75391DD8" w14:textId="0B67A638" w:rsidR="007F53F5" w:rsidRDefault="004616D8" w:rsidP="00EB29A4">
            <w:pPr>
              <w:rPr>
                <w:i/>
                <w:sz w:val="36"/>
                <w:lang w:val="en-AU"/>
              </w:rPr>
            </w:pPr>
            <w:r>
              <w:rPr>
                <w:i/>
                <w:sz w:val="36"/>
                <w:lang w:val="en-AU"/>
              </w:rPr>
              <w:t xml:space="preserve">Other crimes </w:t>
            </w:r>
            <w:r w:rsidR="00B777BE">
              <w:rPr>
                <w:i/>
                <w:sz w:val="36"/>
                <w:lang w:val="en-AU"/>
              </w:rPr>
              <w:t>that follow</w:t>
            </w:r>
            <w:r>
              <w:rPr>
                <w:i/>
                <w:sz w:val="36"/>
                <w:lang w:val="en-AU"/>
              </w:rPr>
              <w:t xml:space="preserve"> in number are “Burglary or break and enter” and “Deception crimes</w:t>
            </w:r>
            <w:proofErr w:type="gramStart"/>
            <w:r>
              <w:rPr>
                <w:i/>
                <w:sz w:val="36"/>
                <w:lang w:val="en-AU"/>
              </w:rPr>
              <w:t>” .</w:t>
            </w:r>
            <w:proofErr w:type="gramEnd"/>
          </w:p>
          <w:p w14:paraId="0E0D20DA" w14:textId="77777777" w:rsidR="007F53F5" w:rsidRDefault="007F53F5" w:rsidP="00EB29A4">
            <w:pPr>
              <w:rPr>
                <w:i/>
                <w:sz w:val="36"/>
                <w:lang w:val="en-AU"/>
              </w:rPr>
            </w:pPr>
          </w:p>
          <w:p w14:paraId="1D5972BE" w14:textId="2B3AE919" w:rsidR="004616D8" w:rsidRPr="00B8671E" w:rsidRDefault="004616D8" w:rsidP="00EB29A4">
            <w:pPr>
              <w:rPr>
                <w:i/>
                <w:sz w:val="36"/>
                <w:lang w:val="en-AU"/>
              </w:rPr>
            </w:pPr>
            <w:r>
              <w:rPr>
                <w:i/>
                <w:sz w:val="36"/>
                <w:lang w:val="en-AU"/>
              </w:rPr>
              <w:t xml:space="preserve"> Incidents of Arson and Bribery are fewer tha</w:t>
            </w:r>
            <w:r w:rsidR="007F53F5">
              <w:rPr>
                <w:i/>
                <w:sz w:val="36"/>
                <w:lang w:val="en-AU"/>
              </w:rPr>
              <w:t>n the above crimes.</w:t>
            </w:r>
          </w:p>
          <w:p w14:paraId="2FFB61DB" w14:textId="538C3DD4" w:rsidR="00EB29A4" w:rsidRDefault="00EB29A4" w:rsidP="00EB29A4"/>
          <w:p w14:paraId="4C5124F1" w14:textId="4852EA82" w:rsidR="00EB29A4" w:rsidRPr="00EB29A4" w:rsidRDefault="00EB29A4" w:rsidP="00EB29A4"/>
        </w:tc>
      </w:tr>
      <w:tr w:rsidR="00B8671E" w14:paraId="192C3719" w14:textId="77777777" w:rsidTr="00B317A2">
        <w:trPr>
          <w:trHeight w:val="1899"/>
        </w:trPr>
        <w:tc>
          <w:tcPr>
            <w:tcW w:w="9896" w:type="dxa"/>
            <w:shd w:val="clear" w:color="auto" w:fill="F2F2F2" w:themeFill="background1" w:themeFillShade="F2"/>
            <w:vAlign w:val="center"/>
          </w:tcPr>
          <w:p w14:paraId="6CC33DF1" w14:textId="430AE757" w:rsidR="00B8671E" w:rsidRDefault="007F53F5" w:rsidP="00B8671E">
            <w:pPr>
              <w:pStyle w:val="EmphasisText"/>
              <w:rPr>
                <w:noProof/>
              </w:rPr>
            </w:pPr>
            <w:r w:rsidRPr="007F53F5">
              <w:rPr>
                <w:noProof/>
              </w:rPr>
              <w:lastRenderedPageBreak/>
              <w:drawing>
                <wp:inline distT="0" distB="0" distL="0" distR="0" wp14:anchorId="1459D5CA" wp14:editId="556B7069">
                  <wp:extent cx="6309360" cy="354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5840"/>
                          </a:xfrm>
                          <a:prstGeom prst="rect">
                            <a:avLst/>
                          </a:prstGeom>
                        </pic:spPr>
                      </pic:pic>
                    </a:graphicData>
                  </a:graphic>
                </wp:inline>
              </w:drawing>
            </w:r>
          </w:p>
        </w:tc>
      </w:tr>
      <w:tr w:rsidR="00B8671E" w14:paraId="73426902" w14:textId="77777777" w:rsidTr="00B317A2">
        <w:trPr>
          <w:trHeight w:val="1899"/>
        </w:trPr>
        <w:tc>
          <w:tcPr>
            <w:tcW w:w="9896" w:type="dxa"/>
            <w:shd w:val="clear" w:color="auto" w:fill="F2F2F2" w:themeFill="background1" w:themeFillShade="F2"/>
            <w:vAlign w:val="center"/>
          </w:tcPr>
          <w:p w14:paraId="51052431" w14:textId="2626E1EC" w:rsidR="00B8671E" w:rsidRDefault="007F53F5" w:rsidP="00B8671E">
            <w:pPr>
              <w:pStyle w:val="EmphasisText"/>
              <w:rPr>
                <w:i/>
                <w:sz w:val="36"/>
                <w:lang w:val="en-AU"/>
              </w:rPr>
            </w:pPr>
            <w:r w:rsidRPr="006F7EC6">
              <w:rPr>
                <w:i/>
                <w:sz w:val="36"/>
                <w:lang w:val="en-AU"/>
              </w:rPr>
              <w:t>O</w:t>
            </w:r>
            <w:r w:rsidR="006F7EC6" w:rsidRPr="006F7EC6">
              <w:rPr>
                <w:i/>
                <w:sz w:val="36"/>
                <w:lang w:val="en-AU"/>
              </w:rPr>
              <w:t>ver the last 10 years o</w:t>
            </w:r>
            <w:r w:rsidRPr="006F7EC6">
              <w:rPr>
                <w:i/>
                <w:sz w:val="36"/>
                <w:lang w:val="en-AU"/>
              </w:rPr>
              <w:t>ther more serious crimes like “Crimes against the person</w:t>
            </w:r>
            <w:r w:rsidR="006F7EC6" w:rsidRPr="006F7EC6">
              <w:rPr>
                <w:i/>
                <w:sz w:val="36"/>
                <w:lang w:val="en-AU"/>
              </w:rPr>
              <w:t>” have occurred but with lower incidents</w:t>
            </w:r>
            <w:r w:rsidR="006F7EC6">
              <w:rPr>
                <w:i/>
                <w:sz w:val="36"/>
                <w:lang w:val="en-AU"/>
              </w:rPr>
              <w:t>. “Assault and related offences” have dominated this category with 64%.</w:t>
            </w:r>
          </w:p>
          <w:p w14:paraId="54B5186E" w14:textId="77777777" w:rsidR="006F7EC6" w:rsidRDefault="006F7EC6" w:rsidP="00B8671E">
            <w:pPr>
              <w:pStyle w:val="EmphasisText"/>
              <w:rPr>
                <w:noProof/>
              </w:rPr>
            </w:pPr>
          </w:p>
          <w:p w14:paraId="339C8A08" w14:textId="37603BB3" w:rsidR="006F7EC6" w:rsidRDefault="00B777BE" w:rsidP="00B8671E">
            <w:pPr>
              <w:pStyle w:val="EmphasisText"/>
              <w:rPr>
                <w:i/>
                <w:sz w:val="36"/>
                <w:lang w:val="en-AU"/>
              </w:rPr>
            </w:pPr>
            <w:r>
              <w:rPr>
                <w:i/>
                <w:sz w:val="36"/>
                <w:lang w:val="en-AU"/>
              </w:rPr>
              <w:t>“</w:t>
            </w:r>
            <w:r w:rsidR="006F7EC6" w:rsidRPr="006F7EC6">
              <w:rPr>
                <w:i/>
                <w:sz w:val="36"/>
                <w:lang w:val="en-AU"/>
              </w:rPr>
              <w:t>Drug Crimes</w:t>
            </w:r>
            <w:r>
              <w:rPr>
                <w:i/>
                <w:sz w:val="36"/>
                <w:lang w:val="en-AU"/>
              </w:rPr>
              <w:t>”</w:t>
            </w:r>
            <w:r w:rsidR="006F7EC6" w:rsidRPr="006F7EC6">
              <w:rPr>
                <w:i/>
                <w:sz w:val="36"/>
                <w:lang w:val="en-AU"/>
              </w:rPr>
              <w:t xml:space="preserve"> over the last 10 years were mostly for drug possession at 69%</w:t>
            </w:r>
            <w:r w:rsidR="006F7EC6">
              <w:rPr>
                <w:i/>
                <w:sz w:val="36"/>
                <w:lang w:val="en-AU"/>
              </w:rPr>
              <w:t>.</w:t>
            </w:r>
            <w:r>
              <w:rPr>
                <w:i/>
                <w:sz w:val="36"/>
                <w:lang w:val="en-AU"/>
              </w:rPr>
              <w:t xml:space="preserve"> Drug trafficking only 19%.</w:t>
            </w:r>
          </w:p>
          <w:p w14:paraId="0F834D58" w14:textId="77777777" w:rsidR="00B777BE" w:rsidRDefault="00B777BE" w:rsidP="00B8671E">
            <w:pPr>
              <w:pStyle w:val="EmphasisText"/>
              <w:rPr>
                <w:i/>
                <w:sz w:val="36"/>
                <w:lang w:val="en-AU"/>
              </w:rPr>
            </w:pPr>
          </w:p>
          <w:p w14:paraId="3FC10470" w14:textId="239F3670" w:rsidR="00B777BE" w:rsidRDefault="00B777BE" w:rsidP="00B8671E">
            <w:pPr>
              <w:pStyle w:val="EmphasisText"/>
              <w:rPr>
                <w:i/>
                <w:sz w:val="36"/>
                <w:lang w:val="en-AU"/>
              </w:rPr>
            </w:pPr>
            <w:r>
              <w:rPr>
                <w:i/>
                <w:sz w:val="36"/>
                <w:lang w:val="en-AU"/>
              </w:rPr>
              <w:t xml:space="preserve">The category “Public Order and </w:t>
            </w:r>
            <w:r w:rsidR="0079589E">
              <w:rPr>
                <w:i/>
                <w:sz w:val="36"/>
                <w:lang w:val="en-AU"/>
              </w:rPr>
              <w:t>S</w:t>
            </w:r>
            <w:r>
              <w:rPr>
                <w:i/>
                <w:sz w:val="36"/>
                <w:lang w:val="en-AU"/>
              </w:rPr>
              <w:t xml:space="preserve">ecurity </w:t>
            </w:r>
            <w:proofErr w:type="gramStart"/>
            <w:r>
              <w:rPr>
                <w:i/>
                <w:sz w:val="36"/>
                <w:lang w:val="en-AU"/>
              </w:rPr>
              <w:t>offences“ w</w:t>
            </w:r>
            <w:r w:rsidR="000A347E">
              <w:rPr>
                <w:i/>
                <w:sz w:val="36"/>
                <w:lang w:val="en-AU"/>
              </w:rPr>
              <w:t>as</w:t>
            </w:r>
            <w:proofErr w:type="gramEnd"/>
            <w:r>
              <w:rPr>
                <w:i/>
                <w:sz w:val="36"/>
                <w:lang w:val="en-AU"/>
              </w:rPr>
              <w:t xml:space="preserve"> dominated by “Disorderly and offensive conduct” at 57% and </w:t>
            </w:r>
            <w:r w:rsidR="000A347E">
              <w:rPr>
                <w:i/>
                <w:sz w:val="36"/>
                <w:lang w:val="en-AU"/>
              </w:rPr>
              <w:t>“</w:t>
            </w:r>
            <w:r>
              <w:rPr>
                <w:i/>
                <w:sz w:val="36"/>
                <w:lang w:val="en-AU"/>
              </w:rPr>
              <w:t>Weapons and explosive offenses</w:t>
            </w:r>
            <w:r w:rsidR="000A347E">
              <w:rPr>
                <w:i/>
                <w:sz w:val="36"/>
                <w:lang w:val="en-AU"/>
              </w:rPr>
              <w:t>”</w:t>
            </w:r>
            <w:r>
              <w:rPr>
                <w:i/>
                <w:sz w:val="36"/>
                <w:lang w:val="en-AU"/>
              </w:rPr>
              <w:t xml:space="preserve"> were close behind at 37%.</w:t>
            </w:r>
          </w:p>
          <w:p w14:paraId="6349238B" w14:textId="77777777" w:rsidR="00B777BE" w:rsidRDefault="00B777BE" w:rsidP="00B8671E">
            <w:pPr>
              <w:pStyle w:val="EmphasisText"/>
              <w:rPr>
                <w:noProof/>
              </w:rPr>
            </w:pPr>
          </w:p>
          <w:p w14:paraId="7FD0405F" w14:textId="15C364B7" w:rsidR="00B777BE" w:rsidRDefault="000A347E" w:rsidP="00B8671E">
            <w:pPr>
              <w:pStyle w:val="EmphasisText"/>
              <w:rPr>
                <w:noProof/>
              </w:rPr>
            </w:pPr>
            <w:r>
              <w:rPr>
                <w:i/>
                <w:sz w:val="36"/>
                <w:lang w:val="en-AU"/>
              </w:rPr>
              <w:t>“</w:t>
            </w:r>
            <w:r w:rsidR="00B777BE" w:rsidRPr="000A347E">
              <w:rPr>
                <w:i/>
                <w:sz w:val="36"/>
                <w:lang w:val="en-AU"/>
              </w:rPr>
              <w:t>Justice proce</w:t>
            </w:r>
            <w:r>
              <w:rPr>
                <w:i/>
                <w:sz w:val="36"/>
                <w:lang w:val="en-AU"/>
              </w:rPr>
              <w:t>d</w:t>
            </w:r>
            <w:r w:rsidR="00B777BE" w:rsidRPr="000A347E">
              <w:rPr>
                <w:i/>
                <w:sz w:val="36"/>
                <w:lang w:val="en-AU"/>
              </w:rPr>
              <w:t>ures offences</w:t>
            </w:r>
            <w:r>
              <w:rPr>
                <w:i/>
                <w:sz w:val="36"/>
                <w:lang w:val="en-AU"/>
              </w:rPr>
              <w:t>”</w:t>
            </w:r>
            <w:r w:rsidR="00B777BE" w:rsidRPr="000A347E">
              <w:rPr>
                <w:i/>
                <w:sz w:val="36"/>
                <w:lang w:val="en-AU"/>
              </w:rPr>
              <w:t xml:space="preserve"> </w:t>
            </w:r>
            <w:r>
              <w:rPr>
                <w:i/>
                <w:sz w:val="36"/>
                <w:lang w:val="en-AU"/>
              </w:rPr>
              <w:t>included</w:t>
            </w:r>
            <w:r w:rsidR="00427410" w:rsidRPr="000A347E">
              <w:rPr>
                <w:i/>
                <w:sz w:val="36"/>
                <w:lang w:val="en-AU"/>
              </w:rPr>
              <w:t xml:space="preserve"> </w:t>
            </w:r>
            <w:r>
              <w:rPr>
                <w:i/>
                <w:sz w:val="36"/>
                <w:lang w:val="en-AU"/>
              </w:rPr>
              <w:t>“</w:t>
            </w:r>
            <w:r w:rsidR="00427410" w:rsidRPr="000A347E">
              <w:rPr>
                <w:i/>
                <w:sz w:val="36"/>
                <w:lang w:val="en-AU"/>
              </w:rPr>
              <w:t>breaching family violence o</w:t>
            </w:r>
            <w:r>
              <w:rPr>
                <w:i/>
                <w:sz w:val="36"/>
                <w:lang w:val="en-AU"/>
              </w:rPr>
              <w:t>r</w:t>
            </w:r>
            <w:r w:rsidR="00427410" w:rsidRPr="000A347E">
              <w:rPr>
                <w:i/>
                <w:sz w:val="36"/>
                <w:lang w:val="en-AU"/>
              </w:rPr>
              <w:t>der</w:t>
            </w:r>
            <w:r>
              <w:rPr>
                <w:i/>
                <w:sz w:val="36"/>
                <w:lang w:val="en-AU"/>
              </w:rPr>
              <w:t>”</w:t>
            </w:r>
            <w:r w:rsidR="00427410" w:rsidRPr="000A347E">
              <w:rPr>
                <w:i/>
                <w:sz w:val="36"/>
                <w:lang w:val="en-AU"/>
              </w:rPr>
              <w:t xml:space="preserve"> 40% and </w:t>
            </w:r>
            <w:r>
              <w:rPr>
                <w:i/>
                <w:sz w:val="36"/>
                <w:lang w:val="en-AU"/>
              </w:rPr>
              <w:t>“</w:t>
            </w:r>
            <w:r w:rsidR="00427410" w:rsidRPr="000A347E">
              <w:rPr>
                <w:i/>
                <w:sz w:val="36"/>
                <w:lang w:val="en-AU"/>
              </w:rPr>
              <w:t>breaching bail conditions</w:t>
            </w:r>
            <w:r>
              <w:rPr>
                <w:i/>
                <w:sz w:val="36"/>
                <w:lang w:val="en-AU"/>
              </w:rPr>
              <w:t>”</w:t>
            </w:r>
            <w:r w:rsidR="00427410" w:rsidRPr="000A347E">
              <w:rPr>
                <w:i/>
                <w:sz w:val="36"/>
                <w:lang w:val="en-AU"/>
              </w:rPr>
              <w:t xml:space="preserve"> 37%</w:t>
            </w:r>
            <w:r>
              <w:rPr>
                <w:i/>
                <w:sz w:val="36"/>
                <w:lang w:val="en-AU"/>
              </w:rPr>
              <w:t>.</w:t>
            </w:r>
          </w:p>
        </w:tc>
      </w:tr>
      <w:tr w:rsidR="00537BAC" w14:paraId="44BF8513" w14:textId="77777777" w:rsidTr="00B317A2">
        <w:trPr>
          <w:trHeight w:val="1899"/>
        </w:trPr>
        <w:tc>
          <w:tcPr>
            <w:tcW w:w="9896" w:type="dxa"/>
            <w:shd w:val="clear" w:color="auto" w:fill="F2F2F2" w:themeFill="background1" w:themeFillShade="F2"/>
            <w:vAlign w:val="center"/>
          </w:tcPr>
          <w:p w14:paraId="657B42D3" w14:textId="06D0AB6B" w:rsidR="00023865" w:rsidRPr="00023865" w:rsidRDefault="00023865" w:rsidP="00023865">
            <w:pPr>
              <w:rPr>
                <w:lang w:val="en-AU"/>
              </w:rPr>
            </w:pPr>
          </w:p>
        </w:tc>
      </w:tr>
      <w:tr w:rsidR="00DF027C" w14:paraId="37FBC135" w14:textId="77777777" w:rsidTr="00B317A2">
        <w:trPr>
          <w:trHeight w:val="5931"/>
        </w:trPr>
        <w:tc>
          <w:tcPr>
            <w:tcW w:w="9896" w:type="dxa"/>
          </w:tcPr>
          <w:p w14:paraId="4024FB07" w14:textId="77777777" w:rsidR="004F6221" w:rsidRDefault="004F6221" w:rsidP="004F6221">
            <w:r w:rsidRPr="000C6C9F">
              <w:rPr>
                <w:sz w:val="48"/>
                <w:szCs w:val="48"/>
              </w:rPr>
              <w:t>Key Definitions:</w:t>
            </w:r>
          </w:p>
          <w:p w14:paraId="6E7FDC84" w14:textId="77777777" w:rsidR="00DF027C" w:rsidRDefault="00DF027C" w:rsidP="00DF027C">
            <w:pPr>
              <w:pStyle w:val="EmphasisText"/>
              <w:rPr>
                <w:i/>
                <w:sz w:val="36"/>
              </w:rPr>
            </w:pPr>
          </w:p>
          <w:p w14:paraId="5A464B1F" w14:textId="77777777" w:rsidR="000C6C9F" w:rsidRPr="00E5555A" w:rsidRDefault="000C6C9F" w:rsidP="000C6C9F">
            <w:pPr>
              <w:rPr>
                <w:lang w:val="en-AU"/>
              </w:rPr>
            </w:pPr>
            <w:r w:rsidRPr="00E5555A">
              <w:rPr>
                <w:bCs/>
              </w:rPr>
              <w:t xml:space="preserve">WHAT IS A </w:t>
            </w:r>
            <w:r w:rsidRPr="00E5555A">
              <w:rPr>
                <w:bCs/>
                <w:lang w:val="en-AU"/>
              </w:rPr>
              <w:t>POLICE REGION?</w:t>
            </w:r>
          </w:p>
          <w:p w14:paraId="55BCC884" w14:textId="77777777" w:rsidR="000C6C9F" w:rsidRPr="00E5555A" w:rsidRDefault="000C6C9F" w:rsidP="000C6C9F">
            <w:pPr>
              <w:rPr>
                <w:lang w:val="en-AU"/>
              </w:rPr>
            </w:pPr>
            <w:r w:rsidRPr="00E5555A">
              <w:t xml:space="preserve">Local government areas (LGAs) in Victoria, are sorted into five wider POLICE regions.  </w:t>
            </w:r>
          </w:p>
          <w:p w14:paraId="46654B24" w14:textId="77777777" w:rsidR="000C6C9F" w:rsidRPr="00E5555A" w:rsidRDefault="000C6C9F" w:rsidP="000C6C9F">
            <w:pPr>
              <w:rPr>
                <w:lang w:val="en-AU"/>
              </w:rPr>
            </w:pPr>
            <w:r w:rsidRPr="00E5555A">
              <w:t xml:space="preserve">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37008017" w14:textId="77777777" w:rsidR="000C6C9F" w:rsidRPr="00E5555A" w:rsidRDefault="000C6C9F" w:rsidP="000C6C9F">
            <w:pPr>
              <w:rPr>
                <w:lang w:val="en-AU"/>
              </w:rPr>
            </w:pPr>
            <w:r w:rsidRPr="00E5555A">
              <w:t xml:space="preserve">Local councils have the same administrative functions and similar political structures, regardless of their classification. </w:t>
            </w:r>
          </w:p>
          <w:p w14:paraId="293ECE4B" w14:textId="77777777" w:rsidR="000C6C9F" w:rsidRPr="00E5555A" w:rsidRDefault="000C6C9F" w:rsidP="000C6C9F">
            <w:pPr>
              <w:rPr>
                <w:lang w:val="en-AU"/>
              </w:rPr>
            </w:pPr>
            <w:r w:rsidRPr="00E5555A">
              <w:t>In the following slides, the sorting of LGAs into five wider POLICE regions is for presentation purposes and has no legal or administrative significance.</w:t>
            </w:r>
          </w:p>
          <w:p w14:paraId="51BEAFFD" w14:textId="30C6DAF0" w:rsidR="00757209" w:rsidRDefault="00757209" w:rsidP="00757209">
            <w:pPr>
              <w:pStyle w:val="EmphasisText"/>
              <w:rPr>
                <w:noProof/>
              </w:rPr>
            </w:pPr>
          </w:p>
          <w:p w14:paraId="1CD9FDB4" w14:textId="6F509A83" w:rsidR="00DF027C" w:rsidRDefault="00DF027C" w:rsidP="00DF027C">
            <w:pPr>
              <w:pStyle w:val="Content"/>
              <w:rPr>
                <w:b/>
                <w:i/>
                <w:sz w:val="36"/>
                <w:lang w:val="en-AU"/>
              </w:rPr>
            </w:pPr>
          </w:p>
          <w:p w14:paraId="33D0E803" w14:textId="77777777" w:rsidR="004F6221" w:rsidRDefault="004F6221" w:rsidP="004F6221">
            <w:pPr>
              <w:rPr>
                <w:sz w:val="48"/>
                <w:szCs w:val="48"/>
              </w:rPr>
            </w:pPr>
          </w:p>
          <w:p w14:paraId="69F487A2" w14:textId="77777777" w:rsidR="004F6221" w:rsidRDefault="004F6221" w:rsidP="004F6221">
            <w:pPr>
              <w:rPr>
                <w:sz w:val="48"/>
                <w:szCs w:val="48"/>
              </w:rPr>
            </w:pPr>
          </w:p>
          <w:p w14:paraId="6D4EE87C" w14:textId="77777777" w:rsidR="004F6221" w:rsidRDefault="004F6221" w:rsidP="004F6221">
            <w:pPr>
              <w:rPr>
                <w:sz w:val="48"/>
                <w:szCs w:val="48"/>
              </w:rPr>
            </w:pPr>
          </w:p>
          <w:p w14:paraId="51AA74D7" w14:textId="77777777" w:rsidR="004F6221" w:rsidRDefault="004F6221" w:rsidP="004F6221">
            <w:pPr>
              <w:rPr>
                <w:sz w:val="48"/>
                <w:szCs w:val="48"/>
              </w:rPr>
            </w:pPr>
          </w:p>
          <w:p w14:paraId="30A01348" w14:textId="13282E84" w:rsidR="004F6221" w:rsidRDefault="000073E5" w:rsidP="004F6221">
            <w:pPr>
              <w:rPr>
                <w:sz w:val="48"/>
                <w:szCs w:val="48"/>
              </w:rPr>
            </w:pPr>
            <w:r w:rsidRPr="005B2DCA">
              <w:rPr>
                <w:i/>
                <w:noProof/>
                <w:sz w:val="36"/>
                <w:lang w:val="en-AU"/>
              </w:rPr>
              <w:lastRenderedPageBreak/>
              <w:drawing>
                <wp:inline distT="0" distB="0" distL="0" distR="0" wp14:anchorId="078D3D1F" wp14:editId="506E8675">
                  <wp:extent cx="6309360" cy="3574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574415"/>
                          </a:xfrm>
                          <a:prstGeom prst="rect">
                            <a:avLst/>
                          </a:prstGeom>
                        </pic:spPr>
                      </pic:pic>
                    </a:graphicData>
                  </a:graphic>
                </wp:inline>
              </w:drawing>
            </w:r>
          </w:p>
          <w:p w14:paraId="7BBFE0AE" w14:textId="77777777" w:rsidR="004F6221" w:rsidRDefault="004F6221" w:rsidP="004F6221">
            <w:pPr>
              <w:rPr>
                <w:sz w:val="48"/>
                <w:szCs w:val="48"/>
              </w:rPr>
            </w:pPr>
          </w:p>
          <w:p w14:paraId="71E6A2AD" w14:textId="6D1AD390" w:rsidR="00DF027C" w:rsidRPr="00CE6CF7" w:rsidRDefault="004F6221" w:rsidP="00CE6CF7">
            <w:pPr>
              <w:rPr>
                <w:sz w:val="48"/>
                <w:szCs w:val="48"/>
              </w:rPr>
            </w:pPr>
            <w:r w:rsidRPr="000C6C9F">
              <w:rPr>
                <w:sz w:val="48"/>
                <w:szCs w:val="48"/>
              </w:rPr>
              <w:t>OFFENCES</w:t>
            </w:r>
            <w:r>
              <w:rPr>
                <w:sz w:val="48"/>
                <w:szCs w:val="48"/>
              </w:rPr>
              <w:t xml:space="preserve"> BY POLICE REGION</w:t>
            </w:r>
            <w:r w:rsidRPr="000C6C9F">
              <w:rPr>
                <w:sz w:val="48"/>
                <w:szCs w:val="48"/>
              </w:rPr>
              <w:t>:</w:t>
            </w:r>
          </w:p>
        </w:tc>
      </w:tr>
      <w:tr w:rsidR="000C6C9F" w:rsidRPr="006F7EC6" w14:paraId="0C5FED7E" w14:textId="77777777" w:rsidTr="000C6C9F">
        <w:trPr>
          <w:trHeight w:val="5931"/>
        </w:trPr>
        <w:tc>
          <w:tcPr>
            <w:tcW w:w="9896" w:type="dxa"/>
            <w:shd w:val="clear" w:color="auto" w:fill="F2F2F2" w:themeFill="background1" w:themeFillShade="F2"/>
          </w:tcPr>
          <w:p w14:paraId="02B55664" w14:textId="301DF0C4" w:rsidR="000C6C9F" w:rsidRDefault="004F6221" w:rsidP="000C6C9F">
            <w:pPr>
              <w:pStyle w:val="Content"/>
              <w:rPr>
                <w:i/>
                <w:sz w:val="36"/>
                <w:lang w:val="en-AU"/>
              </w:rPr>
            </w:pPr>
            <w:r>
              <w:rPr>
                <w:i/>
                <w:sz w:val="36"/>
                <w:lang w:val="en-AU"/>
              </w:rPr>
              <w:lastRenderedPageBreak/>
              <w:t xml:space="preserve">Offences per </w:t>
            </w:r>
            <w:r w:rsidR="000C6C9F">
              <w:rPr>
                <w:i/>
                <w:sz w:val="36"/>
                <w:lang w:val="en-AU"/>
              </w:rPr>
              <w:t>Police Region</w:t>
            </w:r>
            <w:r>
              <w:rPr>
                <w:i/>
                <w:sz w:val="36"/>
                <w:lang w:val="en-AU"/>
              </w:rPr>
              <w:t xml:space="preserve"> </w:t>
            </w:r>
            <w:r w:rsidR="000C6C9F" w:rsidRPr="006F7EC6">
              <w:rPr>
                <w:i/>
                <w:sz w:val="36"/>
                <w:lang w:val="en-AU"/>
              </w:rPr>
              <w:t>over the last 10 years were mostly</w:t>
            </w:r>
            <w:r>
              <w:rPr>
                <w:i/>
                <w:sz w:val="36"/>
                <w:lang w:val="en-AU"/>
              </w:rPr>
              <w:t xml:space="preserve"> stable and once again 2016 had the increase in theft offences and 2020 had a decrease in crim</w:t>
            </w:r>
            <w:r w:rsidR="00EA5DD2">
              <w:rPr>
                <w:i/>
                <w:sz w:val="36"/>
                <w:lang w:val="en-AU"/>
              </w:rPr>
              <w:t>e</w:t>
            </w:r>
            <w:r>
              <w:rPr>
                <w:i/>
                <w:sz w:val="36"/>
                <w:lang w:val="en-AU"/>
              </w:rPr>
              <w:t xml:space="preserve"> due to the COVID Lockdowns.</w:t>
            </w:r>
            <w:r w:rsidR="00EA5DD2">
              <w:rPr>
                <w:i/>
                <w:sz w:val="36"/>
                <w:lang w:val="en-AU"/>
              </w:rPr>
              <w:t xml:space="preserve"> The rate pe</w:t>
            </w:r>
            <w:r w:rsidR="00274045">
              <w:rPr>
                <w:i/>
                <w:sz w:val="36"/>
                <w:lang w:val="en-AU"/>
              </w:rPr>
              <w:t>r</w:t>
            </w:r>
            <w:r w:rsidR="00EA5DD2">
              <w:rPr>
                <w:i/>
                <w:sz w:val="36"/>
                <w:lang w:val="en-AU"/>
              </w:rPr>
              <w:t xml:space="preserve"> 100,000 population echo’s this </w:t>
            </w:r>
            <w:r w:rsidR="00274045">
              <w:rPr>
                <w:i/>
                <w:sz w:val="36"/>
                <w:lang w:val="en-AU"/>
              </w:rPr>
              <w:t>trend.</w:t>
            </w:r>
          </w:p>
          <w:p w14:paraId="482726C7" w14:textId="21076A8D" w:rsidR="004F6221" w:rsidRDefault="004F6221" w:rsidP="000C6C9F">
            <w:pPr>
              <w:pStyle w:val="Content"/>
              <w:rPr>
                <w:b/>
                <w:i/>
                <w:sz w:val="36"/>
                <w:lang w:val="en-AU"/>
              </w:rPr>
            </w:pPr>
          </w:p>
          <w:p w14:paraId="348F56ED" w14:textId="4DEC62D2" w:rsidR="004F6221" w:rsidRDefault="004F6221" w:rsidP="000C6C9F">
            <w:pPr>
              <w:pStyle w:val="Content"/>
              <w:rPr>
                <w:b/>
                <w:i/>
                <w:sz w:val="36"/>
                <w:lang w:val="en-AU"/>
              </w:rPr>
            </w:pPr>
            <w:r>
              <w:rPr>
                <w:b/>
                <w:i/>
                <w:sz w:val="36"/>
                <w:lang w:val="en-AU"/>
              </w:rPr>
              <w:t xml:space="preserve">Noteworthy, is the high incidents of crime in the </w:t>
            </w:r>
            <w:proofErr w:type="gramStart"/>
            <w:r>
              <w:rPr>
                <w:b/>
                <w:i/>
                <w:sz w:val="36"/>
                <w:lang w:val="en-AU"/>
              </w:rPr>
              <w:t>“ North</w:t>
            </w:r>
            <w:proofErr w:type="gramEnd"/>
            <w:r>
              <w:rPr>
                <w:b/>
                <w:i/>
                <w:sz w:val="36"/>
                <w:lang w:val="en-AU"/>
              </w:rPr>
              <w:t xml:space="preserve"> West Region”.  This region includes the city centre.</w:t>
            </w:r>
            <w:r w:rsidR="00EA5DD2">
              <w:rPr>
                <w:b/>
                <w:i/>
                <w:sz w:val="36"/>
                <w:lang w:val="en-AU"/>
              </w:rPr>
              <w:t xml:space="preserve"> </w:t>
            </w:r>
          </w:p>
          <w:p w14:paraId="0097E8D6" w14:textId="5ECC0559" w:rsidR="003D5C6F" w:rsidRDefault="003D5C6F" w:rsidP="000C6C9F">
            <w:pPr>
              <w:pStyle w:val="Content"/>
              <w:rPr>
                <w:b/>
                <w:i/>
                <w:sz w:val="36"/>
                <w:lang w:val="en-AU"/>
              </w:rPr>
            </w:pPr>
          </w:p>
          <w:p w14:paraId="53F61C98" w14:textId="6AE15A1B" w:rsidR="003D5C6F" w:rsidRPr="005B2DCA" w:rsidRDefault="003D5C6F" w:rsidP="000C6C9F">
            <w:pPr>
              <w:pStyle w:val="Content"/>
              <w:rPr>
                <w:b/>
                <w:i/>
                <w:sz w:val="36"/>
                <w:lang w:val="en-AU"/>
              </w:rPr>
            </w:pPr>
            <w:r>
              <w:rPr>
                <w:b/>
                <w:i/>
                <w:sz w:val="36"/>
                <w:lang w:val="en-AU"/>
              </w:rPr>
              <w:t xml:space="preserve">The Eastern and Southern Regions number of incidents followed close behind the </w:t>
            </w:r>
            <w:proofErr w:type="gramStart"/>
            <w:r>
              <w:rPr>
                <w:b/>
                <w:i/>
                <w:sz w:val="36"/>
                <w:lang w:val="en-AU"/>
              </w:rPr>
              <w:t>North West</w:t>
            </w:r>
            <w:proofErr w:type="gramEnd"/>
            <w:r>
              <w:rPr>
                <w:b/>
                <w:i/>
                <w:sz w:val="36"/>
                <w:lang w:val="en-AU"/>
              </w:rPr>
              <w:t xml:space="preserve"> Region incidents.</w:t>
            </w:r>
          </w:p>
          <w:p w14:paraId="4D09CF3B" w14:textId="77777777" w:rsidR="000C6C9F" w:rsidRPr="000C6C9F" w:rsidRDefault="000C6C9F" w:rsidP="005E74B9">
            <w:pPr>
              <w:pStyle w:val="EmphasisText"/>
              <w:rPr>
                <w:i/>
                <w:sz w:val="36"/>
              </w:rPr>
            </w:pPr>
          </w:p>
        </w:tc>
      </w:tr>
    </w:tbl>
    <w:p w14:paraId="502FD98E" w14:textId="2F784891" w:rsidR="0087605E" w:rsidRDefault="00757574" w:rsidP="00DF027C">
      <w:r w:rsidRPr="00757574">
        <w:lastRenderedPageBreak/>
        <w:drawing>
          <wp:inline distT="0" distB="0" distL="0" distR="0" wp14:anchorId="019D9388" wp14:editId="366E4D10">
            <wp:extent cx="6309360" cy="35864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6309360" cy="3586480"/>
                    </a:xfrm>
                    <a:prstGeom prst="rect">
                      <a:avLst/>
                    </a:prstGeom>
                  </pic:spPr>
                </pic:pic>
              </a:graphicData>
            </a:graphic>
          </wp:inline>
        </w:drawing>
      </w:r>
    </w:p>
    <w:p w14:paraId="3484BA91" w14:textId="62F628FC" w:rsidR="00757574" w:rsidRDefault="00757574" w:rsidP="00DF027C"/>
    <w:p w14:paraId="22BC3478" w14:textId="4ED659C7" w:rsidR="00757574" w:rsidRPr="006A3927" w:rsidRDefault="00757574" w:rsidP="00DF027C">
      <w:pPr>
        <w:rPr>
          <w:b w:val="0"/>
          <w:bCs/>
          <w:i/>
          <w:sz w:val="36"/>
          <w:lang w:val="en-AU"/>
        </w:rPr>
      </w:pPr>
    </w:p>
    <w:p w14:paraId="480AD420" w14:textId="77777777" w:rsidR="00757574" w:rsidRPr="00757574" w:rsidRDefault="00757574" w:rsidP="00757574">
      <w:pPr>
        <w:numPr>
          <w:ilvl w:val="0"/>
          <w:numId w:val="2"/>
        </w:numPr>
        <w:rPr>
          <w:i/>
          <w:sz w:val="36"/>
          <w:lang w:val="en-AU"/>
        </w:rPr>
      </w:pPr>
      <w:r w:rsidRPr="00757574">
        <w:rPr>
          <w:i/>
          <w:sz w:val="36"/>
          <w:lang w:val="en-AU"/>
        </w:rPr>
        <w:t xml:space="preserve">Most crimes are occurring in Melbourne LGA (depicted by </w:t>
      </w:r>
      <w:proofErr w:type="gramStart"/>
      <w:r w:rsidRPr="00757574">
        <w:rPr>
          <w:i/>
          <w:sz w:val="36"/>
          <w:lang w:val="en-AU"/>
        </w:rPr>
        <w:t>Green</w:t>
      </w:r>
      <w:proofErr w:type="gramEnd"/>
      <w:r w:rsidRPr="00757574">
        <w:rPr>
          <w:i/>
          <w:sz w:val="36"/>
          <w:lang w:val="en-AU"/>
        </w:rPr>
        <w:t xml:space="preserve"> line) in North West police Region.</w:t>
      </w:r>
    </w:p>
    <w:p w14:paraId="6278AC4F" w14:textId="77777777" w:rsidR="00757574" w:rsidRPr="00757574" w:rsidRDefault="00757574" w:rsidP="00757574">
      <w:pPr>
        <w:numPr>
          <w:ilvl w:val="0"/>
          <w:numId w:val="2"/>
        </w:numPr>
        <w:rPr>
          <w:i/>
          <w:sz w:val="36"/>
          <w:lang w:val="en-AU"/>
        </w:rPr>
      </w:pPr>
      <w:r w:rsidRPr="00757574">
        <w:rPr>
          <w:i/>
          <w:sz w:val="36"/>
          <w:lang w:val="en-AU"/>
        </w:rPr>
        <w:t xml:space="preserve">The rate per 100,000 population shows a decrease for Melbourne </w:t>
      </w:r>
      <w:proofErr w:type="gramStart"/>
      <w:r w:rsidRPr="00757574">
        <w:rPr>
          <w:i/>
          <w:sz w:val="36"/>
          <w:lang w:val="en-AU"/>
        </w:rPr>
        <w:t>LGA  since</w:t>
      </w:r>
      <w:proofErr w:type="gramEnd"/>
      <w:r w:rsidRPr="00757574">
        <w:rPr>
          <w:i/>
          <w:sz w:val="36"/>
          <w:lang w:val="en-AU"/>
        </w:rPr>
        <w:t xml:space="preserve"> 2012.</w:t>
      </w:r>
    </w:p>
    <w:p w14:paraId="4A7746FD" w14:textId="77777777" w:rsidR="00757574" w:rsidRPr="00757574" w:rsidRDefault="00757574" w:rsidP="00757574">
      <w:pPr>
        <w:numPr>
          <w:ilvl w:val="0"/>
          <w:numId w:val="2"/>
        </w:numPr>
        <w:rPr>
          <w:i/>
          <w:sz w:val="36"/>
          <w:lang w:val="en-AU"/>
        </w:rPr>
      </w:pPr>
      <w:r w:rsidRPr="00757574">
        <w:rPr>
          <w:i/>
          <w:sz w:val="36"/>
          <w:lang w:val="en-AU"/>
        </w:rPr>
        <w:t>This is possibly because of increased policing and higher population density in the city.</w:t>
      </w:r>
    </w:p>
    <w:p w14:paraId="5CEB2E27" w14:textId="77777777" w:rsidR="00757574" w:rsidRPr="00757574" w:rsidRDefault="00757574" w:rsidP="00757574">
      <w:pPr>
        <w:numPr>
          <w:ilvl w:val="0"/>
          <w:numId w:val="2"/>
        </w:numPr>
        <w:rPr>
          <w:i/>
          <w:sz w:val="36"/>
          <w:lang w:val="en-AU"/>
        </w:rPr>
      </w:pPr>
      <w:r w:rsidRPr="00757574">
        <w:rPr>
          <w:i/>
          <w:sz w:val="36"/>
          <w:lang w:val="en-AU"/>
        </w:rPr>
        <w:t>Yarra LGA has a relatively higher crime rate per 100k population.</w:t>
      </w:r>
    </w:p>
    <w:p w14:paraId="6568D03B" w14:textId="01095CB3" w:rsidR="00757574" w:rsidRDefault="00757574" w:rsidP="00DF027C">
      <w:pPr>
        <w:rPr>
          <w:i/>
          <w:sz w:val="36"/>
          <w:lang w:val="en-AU"/>
        </w:rPr>
      </w:pPr>
    </w:p>
    <w:p w14:paraId="5F35FCC4" w14:textId="352EDED2" w:rsidR="00757574" w:rsidRDefault="00757574" w:rsidP="00DF027C">
      <w:pPr>
        <w:rPr>
          <w:i/>
          <w:sz w:val="36"/>
          <w:lang w:val="en-AU"/>
        </w:rPr>
      </w:pPr>
    </w:p>
    <w:p w14:paraId="6226E7A4" w14:textId="0991781E" w:rsidR="00757574" w:rsidRDefault="00757574" w:rsidP="00DF027C">
      <w:pPr>
        <w:rPr>
          <w:i/>
          <w:sz w:val="36"/>
          <w:lang w:val="en-AU"/>
        </w:rPr>
      </w:pPr>
    </w:p>
    <w:p w14:paraId="2CB9BBD7" w14:textId="6C67EFA2" w:rsidR="00757574" w:rsidRDefault="00757574" w:rsidP="00DF027C">
      <w:pPr>
        <w:rPr>
          <w:i/>
          <w:sz w:val="36"/>
          <w:lang w:val="en-AU"/>
        </w:rPr>
      </w:pPr>
    </w:p>
    <w:p w14:paraId="5FD87DDB" w14:textId="0F613392" w:rsidR="00757574" w:rsidRDefault="00757574" w:rsidP="00DF027C">
      <w:pPr>
        <w:rPr>
          <w:i/>
          <w:sz w:val="36"/>
          <w:lang w:val="en-AU"/>
        </w:rPr>
      </w:pPr>
    </w:p>
    <w:p w14:paraId="1F0428EE" w14:textId="4E5BF399" w:rsidR="00757574" w:rsidRDefault="00757574" w:rsidP="00DF027C">
      <w:r w:rsidRPr="00757574">
        <w:rPr>
          <w:i/>
          <w:sz w:val="36"/>
          <w:lang w:val="en-AU"/>
        </w:rPr>
        <w:lastRenderedPageBreak/>
        <w:drawing>
          <wp:inline distT="0" distB="0" distL="0" distR="0" wp14:anchorId="403B8CF3" wp14:editId="7A375BDF">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a:stretch>
                      <a:fillRect/>
                    </a:stretch>
                  </pic:blipFill>
                  <pic:spPr>
                    <a:xfrm>
                      <a:off x="0" y="0"/>
                      <a:ext cx="6309360" cy="3528060"/>
                    </a:xfrm>
                    <a:prstGeom prst="rect">
                      <a:avLst/>
                    </a:prstGeom>
                  </pic:spPr>
                </pic:pic>
              </a:graphicData>
            </a:graphic>
          </wp:inline>
        </w:drawing>
      </w:r>
    </w:p>
    <w:p w14:paraId="389D0B80" w14:textId="2A5F7939" w:rsidR="00757574" w:rsidRDefault="00757574" w:rsidP="00DF027C"/>
    <w:p w14:paraId="2BBA416C" w14:textId="236C8B2D" w:rsidR="00757574" w:rsidRDefault="00757574" w:rsidP="00DF027C"/>
    <w:p w14:paraId="53F398E2" w14:textId="77777777"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14:paraId="433CE8E6" w14:textId="77777777"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14:paraId="12BF8E62" w14:textId="77777777"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14:paraId="16240701" w14:textId="77777777" w:rsidR="00757574" w:rsidRPr="00D70D02" w:rsidRDefault="00757574" w:rsidP="00DF027C"/>
    <w:sectPr w:rsidR="00757574" w:rsidRPr="00D70D02"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FD24A" w14:textId="77777777" w:rsidR="0092158C" w:rsidRDefault="0092158C">
      <w:r>
        <w:separator/>
      </w:r>
    </w:p>
    <w:p w14:paraId="38034DD2" w14:textId="77777777" w:rsidR="0092158C" w:rsidRDefault="0092158C"/>
  </w:endnote>
  <w:endnote w:type="continuationSeparator" w:id="0">
    <w:p w14:paraId="6A18D60F" w14:textId="77777777" w:rsidR="0092158C" w:rsidRDefault="0092158C">
      <w:r>
        <w:continuationSeparator/>
      </w:r>
    </w:p>
    <w:p w14:paraId="55D8DB2F" w14:textId="77777777" w:rsidR="0092158C" w:rsidRDefault="009215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A40DC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2B09A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9AF6" w14:textId="77777777" w:rsidR="0092158C" w:rsidRDefault="0092158C">
      <w:r>
        <w:separator/>
      </w:r>
    </w:p>
    <w:p w14:paraId="2755B50C" w14:textId="77777777" w:rsidR="0092158C" w:rsidRDefault="0092158C"/>
  </w:footnote>
  <w:footnote w:type="continuationSeparator" w:id="0">
    <w:p w14:paraId="4D02E336" w14:textId="77777777" w:rsidR="0092158C" w:rsidRDefault="0092158C">
      <w:r>
        <w:continuationSeparator/>
      </w:r>
    </w:p>
    <w:p w14:paraId="02D371AD" w14:textId="77777777" w:rsidR="0092158C" w:rsidRDefault="009215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D077E9" w:rsidRDefault="00D077E9">
          <w:pPr>
            <w:pStyle w:val="Header"/>
          </w:pPr>
        </w:p>
      </w:tc>
    </w:tr>
  </w:tbl>
  <w:p w14:paraId="1B8BB9A8" w14:textId="77777777" w:rsidR="00537BAC" w:rsidRDefault="00537BA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59"/>
    <w:rsid w:val="000073E5"/>
    <w:rsid w:val="00023865"/>
    <w:rsid w:val="0002482E"/>
    <w:rsid w:val="00050324"/>
    <w:rsid w:val="000A0150"/>
    <w:rsid w:val="000A347E"/>
    <w:rsid w:val="000C6C9F"/>
    <w:rsid w:val="000E63C9"/>
    <w:rsid w:val="00130E9D"/>
    <w:rsid w:val="00147316"/>
    <w:rsid w:val="00150A6D"/>
    <w:rsid w:val="00185B35"/>
    <w:rsid w:val="001F2BC8"/>
    <w:rsid w:val="001F5F6B"/>
    <w:rsid w:val="00243EBC"/>
    <w:rsid w:val="00246A35"/>
    <w:rsid w:val="002505AA"/>
    <w:rsid w:val="00274045"/>
    <w:rsid w:val="00275845"/>
    <w:rsid w:val="00275916"/>
    <w:rsid w:val="00284348"/>
    <w:rsid w:val="002F51F5"/>
    <w:rsid w:val="00312137"/>
    <w:rsid w:val="00330359"/>
    <w:rsid w:val="0033762F"/>
    <w:rsid w:val="00366C7E"/>
    <w:rsid w:val="00384EA3"/>
    <w:rsid w:val="003A39A1"/>
    <w:rsid w:val="003C2191"/>
    <w:rsid w:val="003D3863"/>
    <w:rsid w:val="003D5C6F"/>
    <w:rsid w:val="004110DE"/>
    <w:rsid w:val="00427410"/>
    <w:rsid w:val="0044085A"/>
    <w:rsid w:val="004616D8"/>
    <w:rsid w:val="00477AF3"/>
    <w:rsid w:val="004B21A5"/>
    <w:rsid w:val="004F6221"/>
    <w:rsid w:val="005037F0"/>
    <w:rsid w:val="00516A86"/>
    <w:rsid w:val="005275F6"/>
    <w:rsid w:val="00537BAC"/>
    <w:rsid w:val="00572102"/>
    <w:rsid w:val="005918EB"/>
    <w:rsid w:val="005B2DCA"/>
    <w:rsid w:val="005D3DA9"/>
    <w:rsid w:val="005F1BB0"/>
    <w:rsid w:val="00656C4D"/>
    <w:rsid w:val="006A3927"/>
    <w:rsid w:val="006E5716"/>
    <w:rsid w:val="006F7EC6"/>
    <w:rsid w:val="007302B3"/>
    <w:rsid w:val="00730733"/>
    <w:rsid w:val="00730E3A"/>
    <w:rsid w:val="00736AAF"/>
    <w:rsid w:val="00757209"/>
    <w:rsid w:val="00757574"/>
    <w:rsid w:val="00765B2A"/>
    <w:rsid w:val="00783A34"/>
    <w:rsid w:val="0079589E"/>
    <w:rsid w:val="007C6B52"/>
    <w:rsid w:val="007D16C5"/>
    <w:rsid w:val="007F53F5"/>
    <w:rsid w:val="00862FE4"/>
    <w:rsid w:val="0086389A"/>
    <w:rsid w:val="0087605E"/>
    <w:rsid w:val="008B1FEE"/>
    <w:rsid w:val="00903C32"/>
    <w:rsid w:val="00916B16"/>
    <w:rsid w:val="009173B9"/>
    <w:rsid w:val="0092158C"/>
    <w:rsid w:val="0093335D"/>
    <w:rsid w:val="0093613E"/>
    <w:rsid w:val="00943026"/>
    <w:rsid w:val="00966B81"/>
    <w:rsid w:val="009C7720"/>
    <w:rsid w:val="00A23AFA"/>
    <w:rsid w:val="00A31B3E"/>
    <w:rsid w:val="00A532F3"/>
    <w:rsid w:val="00A8489E"/>
    <w:rsid w:val="00AC29F3"/>
    <w:rsid w:val="00B231E5"/>
    <w:rsid w:val="00B317A2"/>
    <w:rsid w:val="00B45D6A"/>
    <w:rsid w:val="00B777BE"/>
    <w:rsid w:val="00B8671E"/>
    <w:rsid w:val="00C01459"/>
    <w:rsid w:val="00C02B87"/>
    <w:rsid w:val="00C02EC1"/>
    <w:rsid w:val="00C330C3"/>
    <w:rsid w:val="00C4086D"/>
    <w:rsid w:val="00C77F9E"/>
    <w:rsid w:val="00CA1896"/>
    <w:rsid w:val="00CB5B28"/>
    <w:rsid w:val="00CE6CF7"/>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5555A"/>
    <w:rsid w:val="00E620B0"/>
    <w:rsid w:val="00E81B40"/>
    <w:rsid w:val="00EA1F1C"/>
    <w:rsid w:val="00EA5DD2"/>
    <w:rsid w:val="00EB29A4"/>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B8726"/>
  <w15:docId w15:val="{9B7AFBF4-5EBF-426C-B8E9-F8D1127A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1B"/>
    <w:rsid w:val="0022611B"/>
    <w:rsid w:val="00287F54"/>
    <w:rsid w:val="00663235"/>
    <w:rsid w:val="008A01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304</TotalTime>
  <Pages>11</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Antoinette Boyle</cp:lastModifiedBy>
  <cp:revision>13</cp:revision>
  <cp:lastPrinted>2006-08-01T17:47:00Z</cp:lastPrinted>
  <dcterms:created xsi:type="dcterms:W3CDTF">2021-12-29T05:33:00Z</dcterms:created>
  <dcterms:modified xsi:type="dcterms:W3CDTF">2021-12-29T11:13:00Z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